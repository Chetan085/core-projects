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CCC2B22" w14:textId="77777777" w:rsidTr="00A43A5B">
        <w:trPr>
          <w:cantSplit/>
          <w:trHeight w:val="4488"/>
        </w:trPr>
        <w:tc>
          <w:tcPr>
            <w:tcW w:w="6285" w:type="dxa"/>
          </w:tcPr>
          <w:p w14:paraId="0C091485" w14:textId="42BAC9A3" w:rsidR="00F448BC" w:rsidRDefault="003E6256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D63FD8" wp14:editId="5DBA96D2">
                  <wp:extent cx="3853815" cy="200914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1656E2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5364F407" w14:textId="0101A218" w:rsidR="00B77317" w:rsidRPr="00CD1539" w:rsidRDefault="003E6256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simulation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3</w:t>
                  </w:r>
                </w:p>
                <w:p w14:paraId="62F295D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F6B6F7D" w14:textId="453DF65E" w:rsidR="00B77317" w:rsidRPr="00CD1539" w:rsidRDefault="003E6256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19 August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27A0D718" w14:textId="3C8890F4" w:rsidR="00B77317" w:rsidRPr="00CD1539" w:rsidRDefault="003E6256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load in beam</w:t>
                  </w:r>
                </w:p>
                <w:p w14:paraId="60686E89" w14:textId="21B01D34" w:rsidR="00B77317" w:rsidRPr="006A441F" w:rsidRDefault="003E6256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FE81EA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B40066B" w14:textId="19662203" w:rsidR="00B77317" w:rsidRDefault="003E6256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E2EF727" w14:textId="01481186" w:rsidR="003E6256" w:rsidRDefault="001041F1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11765224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_Toc111765224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1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CC8835" w14:textId="69B81A2E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25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_Toc111765225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2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92289B" w14:textId="21B31ABD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26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_Toc111765226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2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2C8380" w14:textId="2A894D17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27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_Toc111765227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3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BD7A07" w14:textId="79107316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28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_Toc111765228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3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EFF1EAE" w14:textId="7F787911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29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_Toc111765229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4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48E5A2" w14:textId="0F076424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0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_Toc111765230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4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9E4B66" w14:textId="37BD86CF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1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_Toc111765231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5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BF4FD6" w14:textId="4060018D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2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_Toc111765232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5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669F07" w14:textId="6A5D73A4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3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_Toc111765233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6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EFCB07" w14:textId="7D759EED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4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_Toc111765234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7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4C8C34" w14:textId="38C26C8B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5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_Toc111765235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8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0AB9DBB" w14:textId="6F9E0710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6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_Toc111765236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8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CEC5B4" w14:textId="2327FDDD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7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_Toc111765237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9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838221" w14:textId="68317639" w:rsidR="003E6256" w:rsidRDefault="00000000">
                      <w:pPr>
                        <w:pStyle w:val="TOC1"/>
                        <w:rPr>
                          <w:noProof/>
                          <w:sz w:val="22"/>
                          <w:szCs w:val="20"/>
                          <w:lang w:val="en-IN" w:eastAsia="en-IN" w:bidi="hi-IN"/>
                        </w:rPr>
                      </w:pPr>
                      <w:hyperlink w:anchor="_Toc111765238" w:history="1">
                        <w:r w:rsidR="003E6256" w:rsidRPr="006B2C08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3E6256">
                          <w:rPr>
                            <w:noProof/>
                            <w:webHidden/>
                          </w:rPr>
                          <w:tab/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6256">
                          <w:rPr>
                            <w:noProof/>
                            <w:webHidden/>
                          </w:rPr>
                          <w:instrText xml:space="preserve"> PAGEREF _Toc111765238 \h </w:instrText>
                        </w:r>
                        <w:r w:rsidR="003E6256">
                          <w:rPr>
                            <w:noProof/>
                            <w:webHidden/>
                          </w:rPr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6256">
                          <w:rPr>
                            <w:noProof/>
                            <w:webHidden/>
                          </w:rPr>
                          <w:t>11</w:t>
                        </w:r>
                        <w:r w:rsidR="003E6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430372" w14:textId="2D23E9A8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6EDD333" w14:textId="77777777" w:rsidR="00F448BC" w:rsidRDefault="00F448BC" w:rsidP="00A5373F"/>
        </w:tc>
      </w:tr>
      <w:tr w:rsidR="00F448BC" w14:paraId="3D6ED3E5" w14:textId="77777777" w:rsidTr="00BE081A">
        <w:trPr>
          <w:cantSplit/>
          <w:trHeight w:val="3924"/>
        </w:trPr>
        <w:tc>
          <w:tcPr>
            <w:tcW w:w="6285" w:type="dxa"/>
          </w:tcPr>
          <w:p w14:paraId="3F9FAEDD" w14:textId="18FA8ACC" w:rsidR="00C27B5D" w:rsidRDefault="003E6256" w:rsidP="00C27B5D">
            <w:pPr>
              <w:pStyle w:val="Heading1"/>
              <w:outlineLvl w:val="0"/>
            </w:pPr>
            <w:bookmarkStart w:id="0" w:name="_Toc111765224"/>
            <w:r>
              <w:t>Description</w:t>
            </w:r>
            <w:bookmarkEnd w:id="0"/>
          </w:p>
          <w:p w14:paraId="6C042355" w14:textId="74BC889B" w:rsidR="00F448BC" w:rsidRPr="00E65D6E" w:rsidRDefault="003E6256" w:rsidP="00FF408C">
            <w:r>
              <w:t>No Data</w:t>
            </w:r>
          </w:p>
        </w:tc>
        <w:tc>
          <w:tcPr>
            <w:tcW w:w="4713" w:type="dxa"/>
            <w:vMerge/>
          </w:tcPr>
          <w:p w14:paraId="75CC65EB" w14:textId="77777777" w:rsidR="00F448BC" w:rsidRPr="00A33AA4" w:rsidRDefault="00F448BC" w:rsidP="00840CC7">
            <w:pPr>
              <w:pStyle w:val="TOC3"/>
            </w:pPr>
          </w:p>
        </w:tc>
      </w:tr>
    </w:tbl>
    <w:p w14:paraId="5FC3C4D7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9674FB4" w14:textId="77777777" w:rsidTr="00DD03CF">
        <w:tc>
          <w:tcPr>
            <w:tcW w:w="11016" w:type="dxa"/>
          </w:tcPr>
          <w:p w14:paraId="74636556" w14:textId="24663A9A" w:rsidR="00343025" w:rsidRDefault="003E6256" w:rsidP="00343025">
            <w:pPr>
              <w:pStyle w:val="Heading1"/>
              <w:outlineLvl w:val="0"/>
            </w:pPr>
            <w:bookmarkStart w:id="1" w:name="_Toc111765225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2C6A69BD" w14:textId="0E68F799" w:rsidR="00A96F2C" w:rsidRDefault="00A96F2C" w:rsidP="00A96F2C"/>
        </w:tc>
      </w:tr>
    </w:tbl>
    <w:p w14:paraId="5B697046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9107641" w14:textId="77777777" w:rsidTr="00ED5A01">
        <w:tc>
          <w:tcPr>
            <w:tcW w:w="11016" w:type="dxa"/>
          </w:tcPr>
          <w:p w14:paraId="77051CFF" w14:textId="57C6F767" w:rsidR="00FF408C" w:rsidRDefault="003E6256" w:rsidP="00FF408C">
            <w:pPr>
              <w:pStyle w:val="Heading1"/>
              <w:outlineLvl w:val="0"/>
            </w:pPr>
            <w:bookmarkStart w:id="5" w:name="_Toc111765226"/>
            <w:r>
              <w:t>Model Information</w:t>
            </w:r>
            <w:bookmarkEnd w:id="5"/>
          </w:p>
          <w:p w14:paraId="1A364E3D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11937AC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D4622C1" w14:textId="77777777" w:rsidTr="00077EA0">
                    <w:tc>
                      <w:tcPr>
                        <w:tcW w:w="8640" w:type="dxa"/>
                      </w:tcPr>
                      <w:p w14:paraId="30642758" w14:textId="37D34002" w:rsidR="00077EA0" w:rsidRDefault="003E6256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E4B4BF7" wp14:editId="53BCBA15">
                              <wp:extent cx="5349240" cy="278828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8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6AFFA0A" w14:textId="2896F363" w:rsidR="00C16188" w:rsidRDefault="003E6256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simulation 3</w:t>
                  </w:r>
                </w:p>
                <w:p w14:paraId="381826C1" w14:textId="708337F2" w:rsidR="00C16188" w:rsidRDefault="003E6256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18FE03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D9F4C4" w14:textId="071B686A" w:rsidR="00C16188" w:rsidRPr="0044448A" w:rsidRDefault="003E6256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E5A946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987B3D" w14:textId="1AFF5E39" w:rsidR="00C16188" w:rsidRDefault="003E6256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BC98EA" w14:textId="75D4F185" w:rsidR="00C16188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4358D6" w14:textId="606D0760" w:rsidR="00C16188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B3C35E" w14:textId="6DD410F7" w:rsidR="00C16188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30A7101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FC6C60" w14:textId="7ADB68CA" w:rsidR="00C16188" w:rsidRDefault="003E6256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5D69A95" w14:textId="40EF4E2D" w:rsidR="004B3022" w:rsidRPr="0044448A" w:rsidRDefault="003E6256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796FCCC" wp14:editId="26E620D7">
                        <wp:extent cx="1562735" cy="814705"/>
                        <wp:effectExtent l="0" t="0" r="0" b="444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4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F51BC7" w14:textId="70FABBAB" w:rsidR="00C16188" w:rsidRPr="0044448A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B151AB" w14:textId="77777777" w:rsidR="003E6256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Mass:0.1872 kg</w:t>
                  </w:r>
                </w:p>
                <w:p w14:paraId="50020A3B" w14:textId="77777777" w:rsidR="003E6256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Volume:2.4e-05 m^3</w:t>
                  </w:r>
                </w:p>
                <w:p w14:paraId="72E9F9B8" w14:textId="77777777" w:rsidR="003E6256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3C27861B" w14:textId="77777777" w:rsidR="003E6256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Weight:1.83456 N</w:t>
                  </w:r>
                </w:p>
                <w:p w14:paraId="4A374602" w14:textId="151E080D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E204B3" w14:textId="77777777" w:rsidR="003E6256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E:\solidworks\simulation\simulation 3.SLDPRT</w:t>
                  </w:r>
                </w:p>
                <w:p w14:paraId="458594B7" w14:textId="02DB0F7D" w:rsidR="00C16188" w:rsidRPr="0044448A" w:rsidRDefault="003E6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 4 16:41:50 2022</w:t>
                  </w:r>
                </w:p>
              </w:tc>
            </w:tr>
          </w:tbl>
          <w:p w14:paraId="2145AD27" w14:textId="17F3B7E6" w:rsidR="00FF408C" w:rsidRDefault="00FF408C" w:rsidP="00A96F2C"/>
        </w:tc>
      </w:tr>
    </w:tbl>
    <w:p w14:paraId="5795613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7760AB95" w14:textId="77777777" w:rsidTr="005E294F">
        <w:tc>
          <w:tcPr>
            <w:tcW w:w="11016" w:type="dxa"/>
          </w:tcPr>
          <w:p w14:paraId="18BF97BC" w14:textId="4504C4AB" w:rsidR="00B35001" w:rsidRPr="00B35001" w:rsidRDefault="003E6256" w:rsidP="00B35001">
            <w:pPr>
              <w:pStyle w:val="Heading1"/>
              <w:outlineLvl w:val="0"/>
            </w:pPr>
            <w:bookmarkStart w:id="6" w:name="_Toc11176522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67"/>
              <w:gridCol w:w="5271"/>
            </w:tblGrid>
            <w:tr w:rsidR="00B35001" w14:paraId="0E77B8C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2CBA7A" w14:textId="1EBED19D" w:rsidR="00B35001" w:rsidRDefault="003E6256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FA901F" w14:textId="4AA8A266" w:rsidR="00B35001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load in beam</w:t>
                  </w:r>
                </w:p>
              </w:tc>
            </w:tr>
            <w:tr w:rsidR="003E6256" w14:paraId="11844F1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5B59D8" w14:textId="1BDB3A9D" w:rsidR="003E6256" w:rsidRDefault="003E6256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926047" w14:textId="44646C48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E6256" w14:paraId="03CFCE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46E822" w14:textId="56363287" w:rsidR="003E6256" w:rsidRDefault="003E6256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442F19" w14:textId="783D488B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E6256" w14:paraId="46AD2B5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3D500B" w14:textId="7C65779B" w:rsidR="003E6256" w:rsidRDefault="003E6256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3483B3" w14:textId="5BAA79EE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6256" w14:paraId="47540D8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6C2EE7" w14:textId="7E96C0F6" w:rsidR="003E6256" w:rsidRDefault="003E6256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5036D3" w14:textId="787598EC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E6256" w14:paraId="6E5B009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B73CA4" w14:textId="34337C13" w:rsidR="003E6256" w:rsidRDefault="003E6256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9E421C" w14:textId="362BB441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E6256" w14:paraId="6F267C0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EA88EC" w14:textId="326FF32D" w:rsidR="003E6256" w:rsidRDefault="003E6256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93B228" w14:textId="0BD0E3D6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1D0BC86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AA841C" w14:textId="6813314A" w:rsidR="003E6256" w:rsidRDefault="003E6256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9AFDE9" w14:textId="4356CDFB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E6256" w14:paraId="0FF6FFC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2745D" w14:textId="11BE613D" w:rsidR="003E6256" w:rsidRDefault="003E6256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76F08D" w14:textId="4FA517A2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0E1C382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CB82E6" w14:textId="6BA38257" w:rsidR="003E6256" w:rsidRDefault="003E6256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696388" w14:textId="7ACC30B3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19646A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C042D0" w14:textId="3C5E4772" w:rsidR="003E6256" w:rsidRDefault="003E6256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CFD67E" w14:textId="07E7A1E8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0B062E9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E7D4F8" w14:textId="07361666" w:rsidR="003E6256" w:rsidRDefault="003E6256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E219D7" w14:textId="4105FBBB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E6256" w14:paraId="4AB4F3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E26380" w14:textId="1AEB0200" w:rsidR="003E6256" w:rsidRDefault="003E6256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1005A2" w14:textId="44B88155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1DD2FCF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DBB4DE" w14:textId="423E627F" w:rsidR="003E6256" w:rsidRDefault="003E6256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B675D4" w14:textId="6E557DC6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6256" w14:paraId="57A639A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EF3C16" w14:textId="1EFFD5FB" w:rsidR="003E6256" w:rsidRDefault="003E6256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E12071" w14:textId="57C0B03C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677F93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5DC80D" w14:textId="24406ED1" w:rsidR="003E6256" w:rsidRDefault="003E6256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05CA9" w14:textId="56E811BB" w:rsidR="003E6256" w:rsidRDefault="003E6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7CCB397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7F90A" w14:textId="1B68F356" w:rsidR="003E6256" w:rsidRDefault="003E6256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79B2BF" w14:textId="244BE104" w:rsidR="003E6256" w:rsidRDefault="003E6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(E:\</w:t>
                  </w:r>
                  <w:proofErr w:type="spellStart"/>
                  <w:r>
                    <w:t>solidworks</w:t>
                  </w:r>
                  <w:proofErr w:type="spellEnd"/>
                  <w:r>
                    <w:t>)</w:t>
                  </w:r>
                </w:p>
              </w:tc>
            </w:tr>
          </w:tbl>
          <w:p w14:paraId="51244465" w14:textId="7846DE1D" w:rsidR="005E294F" w:rsidRDefault="005E294F" w:rsidP="00A96F2C"/>
        </w:tc>
      </w:tr>
      <w:bookmarkEnd w:id="2"/>
      <w:bookmarkEnd w:id="3"/>
      <w:bookmarkEnd w:id="4"/>
    </w:tbl>
    <w:p w14:paraId="52A36B9D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5FF67811" w14:textId="77777777" w:rsidTr="00E80CD9">
        <w:tc>
          <w:tcPr>
            <w:tcW w:w="11016" w:type="dxa"/>
          </w:tcPr>
          <w:p w14:paraId="626442DF" w14:textId="657DFC83" w:rsidR="00F33129" w:rsidRPr="00B35001" w:rsidRDefault="003E6256" w:rsidP="000A7C6B">
            <w:pPr>
              <w:pStyle w:val="Heading1"/>
              <w:outlineLvl w:val="0"/>
            </w:pPr>
            <w:bookmarkStart w:id="7" w:name="_Toc11176522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3D9603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6640E0" w14:textId="00566ACD" w:rsidR="00F33129" w:rsidRDefault="003E6256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39F60" w14:textId="0F0BD673" w:rsidR="00F33129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E6256" w14:paraId="525E387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724312" w14:textId="03A86D9F" w:rsidR="003E6256" w:rsidRDefault="003E6256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83CD0C" w14:textId="6F821811" w:rsidR="003E6256" w:rsidRDefault="003E625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E6256" w14:paraId="2CFED6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B33EA3" w14:textId="47821503" w:rsidR="003E6256" w:rsidRDefault="003E6256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76C209" w14:textId="646CFEF0" w:rsidR="003E62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E6256" w14:paraId="2D60561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04EF48" w14:textId="63D4078C" w:rsidR="003E6256" w:rsidRDefault="003E6256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5C48C3" w14:textId="58327979" w:rsidR="003E6256" w:rsidRDefault="003E625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E6256" w14:paraId="4A59E98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01B7DA" w14:textId="766105DB" w:rsidR="003E6256" w:rsidRDefault="003E6256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F6DBC4" w14:textId="032AA1A4" w:rsidR="003E62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85FD837" w14:textId="4E6B255F" w:rsidR="00F33129" w:rsidRDefault="00F33129" w:rsidP="000A7C6B"/>
        </w:tc>
      </w:tr>
    </w:tbl>
    <w:p w14:paraId="0D6905F6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23003CA" w14:textId="77777777" w:rsidTr="005273D5">
        <w:trPr>
          <w:trHeight w:val="4158"/>
        </w:trPr>
        <w:tc>
          <w:tcPr>
            <w:tcW w:w="11136" w:type="dxa"/>
          </w:tcPr>
          <w:p w14:paraId="1116636B" w14:textId="3F58E85F" w:rsidR="00E80CD9" w:rsidRPr="00AC3438" w:rsidRDefault="003E6256" w:rsidP="000A7C6B">
            <w:pPr>
              <w:pStyle w:val="Heading1"/>
              <w:outlineLvl w:val="0"/>
            </w:pPr>
            <w:bookmarkStart w:id="8" w:name="_Toc111765229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729C2CB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F0CA6D" w14:textId="6E269893" w:rsidR="00E80CD9" w:rsidRPr="003E6C57" w:rsidRDefault="003E6256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92872D" w14:textId="0CCEAAA9" w:rsidR="00E80CD9" w:rsidRPr="003E6C57" w:rsidRDefault="003E625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587914" w14:textId="17A1A26A" w:rsidR="00E80CD9" w:rsidRPr="003E6C57" w:rsidRDefault="003E625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1396B6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822A702" w14:textId="4174606E" w:rsidR="00E80CD9" w:rsidRPr="00577134" w:rsidRDefault="003E6256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8A441F1" wp14:editId="69F1FFD6">
                        <wp:extent cx="1904365" cy="99250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2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B63670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6DD996" w14:textId="42385228" w:rsidR="00E80CD9" w:rsidRPr="00BE66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410B82" w14:textId="00104DCE" w:rsidR="00E80CD9" w:rsidRPr="00BE66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Plain Carbon Steel</w:t>
                        </w:r>
                      </w:p>
                    </w:tc>
                  </w:tr>
                  <w:tr w:rsidR="003E6256" w:rsidRPr="00577134" w14:paraId="23EE1D6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ACC430" w14:textId="00E9EEC7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EF3C6D" w14:textId="297A0849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6256" w:rsidRPr="00577134" w14:paraId="3AE93DF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219C6B" w14:textId="20FA0352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7AAA6F" w14:textId="325E202E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3E6256" w:rsidRPr="00577134" w14:paraId="1712361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4A912B" w14:textId="30B19B72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AFF9E2" w14:textId="28A539C2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2.20594e+08 N/m^2</w:t>
                        </w:r>
                      </w:p>
                    </w:tc>
                  </w:tr>
                  <w:tr w:rsidR="003E6256" w:rsidRPr="00577134" w14:paraId="3144A4C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BA6EB4" w14:textId="3172E354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35CEA0" w14:textId="1F87D05B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3.99826e+08 N/m^2</w:t>
                        </w:r>
                      </w:p>
                    </w:tc>
                  </w:tr>
                  <w:tr w:rsidR="003E6256" w:rsidRPr="00577134" w14:paraId="644BBBF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10AA21" w14:textId="487720B7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5B86B6" w14:textId="1D2EDD7B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3E6256" w:rsidRPr="00577134" w14:paraId="518A4FB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0D347" w14:textId="422067CF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661040" w14:textId="703B4B9C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3E6256" w:rsidRPr="00577134" w14:paraId="1F1AA58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B0F1ED" w14:textId="5C4BFDD5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3DDB80" w14:textId="6A55C884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7,800 kg/m^3</w:t>
                        </w:r>
                      </w:p>
                    </w:tc>
                  </w:tr>
                  <w:tr w:rsidR="003E6256" w:rsidRPr="00577134" w14:paraId="20E51B0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BF59DE" w14:textId="104A01EF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E75CF0" w14:textId="0238D803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3E6256" w:rsidRPr="00577134" w14:paraId="0DB7A95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CE07F8" w14:textId="59E7B3DC" w:rsidR="003E6256" w:rsidRDefault="003E6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14601B" w14:textId="28EBEF8A" w:rsidR="003E6256" w:rsidRDefault="003E6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14:paraId="6F742120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5527C18F" w14:textId="122473BE" w:rsidR="00E80CD9" w:rsidRPr="00577134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Part2)</w:t>
                  </w:r>
                </w:p>
              </w:tc>
            </w:tr>
            <w:tr w:rsidR="00E80CD9" w:rsidRPr="000841BF" w14:paraId="307D85E0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55CB44B" w14:textId="3222B2FB" w:rsidR="00E80CD9" w:rsidRPr="000841BF" w:rsidRDefault="003E6256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6064B2E6" w14:textId="58C4C495" w:rsidR="00E80CD9" w:rsidRDefault="00E80CD9" w:rsidP="000A7C6B"/>
        </w:tc>
      </w:tr>
      <w:bookmarkEnd w:id="9"/>
      <w:bookmarkEnd w:id="10"/>
      <w:bookmarkEnd w:id="11"/>
    </w:tbl>
    <w:p w14:paraId="570E14E1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0F88ED3" w14:textId="77777777" w:rsidTr="00452CBC">
        <w:tc>
          <w:tcPr>
            <w:tcW w:w="11016" w:type="dxa"/>
          </w:tcPr>
          <w:p w14:paraId="5243D3EE" w14:textId="6338147F" w:rsidR="005273D5" w:rsidRPr="00AF1A58" w:rsidRDefault="003E6256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11765230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E6256" w14:paraId="5CCF9F14" w14:textId="77777777" w:rsidTr="00E7360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F262349" w14:textId="44CA1801" w:rsidR="003E6256" w:rsidRPr="004E282D" w:rsidRDefault="003E625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524687B" w14:textId="7A917BCD" w:rsidR="003E6256" w:rsidRPr="004E282D" w:rsidRDefault="003E6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F51B668" w14:textId="6066E956" w:rsidR="003E6256" w:rsidRPr="004E282D" w:rsidRDefault="003E6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E6256" w14:paraId="17D17E06" w14:textId="77777777" w:rsidTr="003B7D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416A04D" w14:textId="47077446" w:rsidR="003E6256" w:rsidRPr="00AD5FBA" w:rsidRDefault="003E625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310823E" w14:textId="58797B5B" w:rsidR="003E6256" w:rsidRPr="006208CB" w:rsidRDefault="003E6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77E2B99" wp14:editId="273C51FF">
                        <wp:extent cx="1772285" cy="923925"/>
                        <wp:effectExtent l="0" t="0" r="0" b="952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3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E6256" w14:paraId="052AE35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5E88BE3" w14:textId="54FB3116" w:rsidR="003E6256" w:rsidRPr="00BE6656" w:rsidRDefault="003E6256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54B4F38" w14:textId="43970D95" w:rsidR="003E6256" w:rsidRPr="00154A1A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E6256" w14:paraId="62D35DA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D13A26" w14:textId="61BD3014" w:rsidR="003E6256" w:rsidRDefault="003E6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B09867" w14:textId="31EA49A1" w:rsidR="003E6256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05A6B42" w14:textId="77777777" w:rsidR="003E6256" w:rsidRPr="004C6DEB" w:rsidRDefault="003E6256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50D1E7B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ADC64C0" w14:textId="14D2C750" w:rsidR="003F154A" w:rsidRPr="003F154A" w:rsidRDefault="003E6256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CDBEA2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411F8E8" w14:textId="0B49BE54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086D058" w14:textId="43B81CB4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EF3A7AB" w14:textId="60976F65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47433F2" w14:textId="115BDCC5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8F9A92D" w14:textId="55DC97DB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9AB6AE8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BB2CCF4" w14:textId="30E5472D" w:rsidR="003F154A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6DB756" w14:textId="4DF92A66" w:rsidR="003F154A" w:rsidRPr="00EF37BF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0.0112368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1F1A1D" w14:textId="46B932E4" w:rsidR="003F154A" w:rsidRPr="00EF37BF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200.007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D398309" w14:textId="2CAE4C0F" w:rsidR="003F154A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-0.00188006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264A219" w14:textId="60D7B489" w:rsidR="003F154A" w:rsidRPr="00EF37BF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200.007</w:t>
                        </w:r>
                      </w:p>
                    </w:tc>
                  </w:tr>
                  <w:tr w:rsidR="00935682" w14:paraId="5DE0B0C4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031073F" w14:textId="66E857A5" w:rsidR="00935682" w:rsidRDefault="003E6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EFC1DE" w14:textId="6ADC6C62" w:rsidR="00935682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FED5483" w14:textId="49E23017" w:rsidR="00935682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D010E3" w14:textId="35A8B0CB" w:rsidR="00935682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F24B281" w14:textId="4E35C9E1" w:rsidR="00935682" w:rsidRDefault="003E6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FEA27FF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3571B0C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E6256" w14:paraId="18747B63" w14:textId="77777777" w:rsidTr="000B4E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FB53DFA" w14:textId="7FBF50AA" w:rsidR="003E6256" w:rsidRPr="004E282D" w:rsidRDefault="003E625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7177684" w14:textId="6BC03902" w:rsidR="003E6256" w:rsidRPr="004E282D" w:rsidRDefault="003E6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69E7828" w14:textId="70A597EE" w:rsidR="003E6256" w:rsidRPr="004E282D" w:rsidRDefault="003E6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E6256" w14:paraId="61E50F5E" w14:textId="77777777" w:rsidTr="004313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7AE4B2C" w14:textId="0F77C921" w:rsidR="003E6256" w:rsidRPr="00F42DD1" w:rsidRDefault="003E625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486B865" w14:textId="0BD1DA1B" w:rsidR="003E6256" w:rsidRPr="006208CB" w:rsidRDefault="003E6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CA8EBB5" wp14:editId="2770A2F6">
                        <wp:extent cx="1907540" cy="99441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4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E6256" w14:paraId="7676E22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CDC4511" w14:textId="54F3AE00" w:rsidR="003E6256" w:rsidRPr="00BE6656" w:rsidRDefault="003E6256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952543F" w14:textId="236724F9" w:rsidR="003E6256" w:rsidRPr="00B77EA3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3E6256" w14:paraId="6F2F36A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FD5DBFB" w14:textId="0150EFCD" w:rsidR="003E6256" w:rsidRDefault="003E6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A64FC48" w14:textId="190C4F6F" w:rsidR="003E6256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3E6256" w14:paraId="7A3A468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22F771C" w14:textId="28AFFA37" w:rsidR="003E6256" w:rsidRDefault="003E6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F90B7A" w14:textId="021ED5BE" w:rsidR="003E6256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E6256" w14:paraId="39D275C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A5FD5E" w14:textId="59FDEC7F" w:rsidR="003E6256" w:rsidRDefault="003E6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1F5B2A0" w14:textId="7D66B8B9" w:rsidR="003E6256" w:rsidRDefault="003E6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200 N</w:t>
                        </w:r>
                      </w:p>
                    </w:tc>
                  </w:tr>
                </w:tbl>
                <w:p w14:paraId="3834EFEC" w14:textId="77777777" w:rsidR="003E6256" w:rsidRDefault="003E6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342B3CE" w14:textId="7B1659BD" w:rsidR="005273D5" w:rsidRDefault="005273D5" w:rsidP="000A7C6B">
            <w:pPr>
              <w:rPr>
                <w:rStyle w:val="Strong"/>
              </w:rPr>
            </w:pPr>
          </w:p>
        </w:tc>
      </w:tr>
    </w:tbl>
    <w:p w14:paraId="5A8BF5D7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EC0F53B" w14:textId="77777777" w:rsidTr="005B3D16">
        <w:tc>
          <w:tcPr>
            <w:tcW w:w="11016" w:type="dxa"/>
          </w:tcPr>
          <w:p w14:paraId="466313FF" w14:textId="38A41B42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111765231"/>
            <w:r w:rsidR="003E6256">
              <w:t>Connector Definitions</w:t>
            </w:r>
            <w:bookmarkEnd w:id="13"/>
          </w:p>
          <w:p w14:paraId="121CBA98" w14:textId="0AB694D6" w:rsidR="00132707" w:rsidRDefault="003E6256" w:rsidP="000A7C6B">
            <w:r>
              <w:t>No Data</w:t>
            </w:r>
          </w:p>
          <w:p w14:paraId="732F086C" w14:textId="237D9E6C" w:rsidR="00EF37BF" w:rsidRPr="009C0A33" w:rsidRDefault="00EF37BF" w:rsidP="000A7C6B"/>
          <w:p w14:paraId="686516AB" w14:textId="77777777" w:rsidR="000F2729" w:rsidRDefault="000F2729" w:rsidP="000A7C6B"/>
          <w:p w14:paraId="09238D3E" w14:textId="25336B54" w:rsidR="00E12C21" w:rsidRDefault="00E12C21" w:rsidP="000A7C6B"/>
          <w:p w14:paraId="6D0AB4A4" w14:textId="66E9C960" w:rsidR="00132707" w:rsidRDefault="00132707" w:rsidP="000A7C6B"/>
        </w:tc>
      </w:tr>
    </w:tbl>
    <w:p w14:paraId="5B8CC9CC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6A022E1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26907E" w14:textId="6191C57B" w:rsidR="00104BD8" w:rsidRDefault="003E6256" w:rsidP="000A7C6B">
            <w:pPr>
              <w:pStyle w:val="Heading1"/>
              <w:outlineLvl w:val="0"/>
            </w:pPr>
            <w:bookmarkStart w:id="14" w:name="_Toc111765232"/>
            <w:r>
              <w:t>Contact Information</w:t>
            </w:r>
            <w:bookmarkEnd w:id="14"/>
          </w:p>
          <w:p w14:paraId="39821581" w14:textId="516B8052" w:rsidR="00104BD8" w:rsidRDefault="003E6256" w:rsidP="000A7C6B">
            <w:r>
              <w:t>No Data</w:t>
            </w:r>
          </w:p>
          <w:p w14:paraId="21005240" w14:textId="2F715D82" w:rsidR="00104BD8" w:rsidRDefault="00104BD8" w:rsidP="000A7C6B">
            <w:pPr>
              <w:rPr>
                <w:rStyle w:val="A3"/>
              </w:rPr>
            </w:pPr>
          </w:p>
          <w:p w14:paraId="24601F5E" w14:textId="77777777" w:rsidR="00104BD8" w:rsidRDefault="00104BD8" w:rsidP="000A7C6B"/>
        </w:tc>
      </w:tr>
    </w:tbl>
    <w:p w14:paraId="1866E164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4018FB9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DE17007" w14:textId="13966C33" w:rsidR="00A61A59" w:rsidRDefault="003E6256" w:rsidP="000A7C6B">
            <w:pPr>
              <w:pStyle w:val="Heading1"/>
              <w:outlineLvl w:val="0"/>
            </w:pPr>
            <w:bookmarkStart w:id="15" w:name="_Toc11176523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C30C45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9386F3" w14:textId="7C3D5AAA" w:rsidR="00A9531D" w:rsidRDefault="003E6256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ACD9EB" w14:textId="2D51BC03" w:rsidR="00A9531D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E6256" w14:paraId="32088BE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B64465" w14:textId="0CEAE3EC" w:rsidR="003E6256" w:rsidRDefault="003E6256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6ABE04" w14:textId="2A369C84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E6256" w14:paraId="6CD48AA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F2FB9C" w14:textId="30D79F61" w:rsidR="003E6256" w:rsidRDefault="003E6256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AB39C8" w14:textId="5B0A11FF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4441DA9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B7A3A6" w14:textId="2D6BD6CE" w:rsidR="003E6256" w:rsidRDefault="003E6256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0DFA23" w14:textId="1D1C71A8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6256" w14:paraId="5BAF5C6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10B765" w14:textId="7179E4CA" w:rsidR="003E6256" w:rsidRDefault="003E6256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586F38" w14:textId="6C4B1922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3E6256" w14:paraId="1728630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C35414" w14:textId="036B013F" w:rsidR="003E6256" w:rsidRDefault="003E6256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7D3A0A" w14:textId="3B1B863C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2.12807 mm</w:t>
                  </w:r>
                </w:p>
              </w:tc>
            </w:tr>
            <w:tr w:rsidR="003E6256" w14:paraId="3500010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CEC799" w14:textId="5C34045E" w:rsidR="003E6256" w:rsidRDefault="003E6256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CC059C" w14:textId="52986509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0.106404 mm</w:t>
                  </w:r>
                </w:p>
              </w:tc>
            </w:tr>
            <w:tr w:rsidR="003E6256" w14:paraId="666BFAF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F83A61" w14:textId="5788BE0F" w:rsidR="003E6256" w:rsidRDefault="003E6256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48269" w14:textId="33F032D8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5E931BF" w14:textId="77777777" w:rsidR="00690657" w:rsidRDefault="00690657" w:rsidP="00690657"/>
          <w:p w14:paraId="1E2634B2" w14:textId="600DDC8E" w:rsidR="00A9531D" w:rsidRPr="00690657" w:rsidRDefault="003E6256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9D69B4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C04F01" w14:textId="1C76B571" w:rsidR="007107BE" w:rsidRDefault="003E6256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A3B7FF" w14:textId="6430336B" w:rsidR="007107BE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25244</w:t>
                  </w:r>
                </w:p>
              </w:tc>
            </w:tr>
            <w:tr w:rsidR="003E6256" w14:paraId="75B703E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5E168" w14:textId="091D1CCB" w:rsidR="003E6256" w:rsidRDefault="003E6256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E52B32" w14:textId="3CE65F01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16345</w:t>
                  </w:r>
                </w:p>
              </w:tc>
            </w:tr>
            <w:tr w:rsidR="003E6256" w14:paraId="0F46DDF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1EF153" w14:textId="2CBE29CB" w:rsidR="003E6256" w:rsidRDefault="003E6256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1CA085" w14:textId="16561B27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3.2275</w:t>
                  </w:r>
                </w:p>
              </w:tc>
            </w:tr>
            <w:tr w:rsidR="003E6256" w14:paraId="1A399A5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5AB6C4" w14:textId="2EE1DC16" w:rsidR="003E6256" w:rsidRDefault="003E6256" w:rsidP="00C16188">
                  <w:r>
                    <w:t xml:space="preserve">% </w:t>
                  </w:r>
                  <w:proofErr w:type="gramStart"/>
                  <w:r>
                    <w:t>of</w:t>
                  </w:r>
                  <w:proofErr w:type="gramEnd"/>
                  <w:r>
                    <w:t xml:space="preserve">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22D88" w14:textId="29C4F67C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100</w:t>
                  </w:r>
                </w:p>
              </w:tc>
            </w:tr>
            <w:tr w:rsidR="003E6256" w14:paraId="3BDE7E5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5A2C1" w14:textId="61A1DDAB" w:rsidR="003E6256" w:rsidRDefault="003E6256" w:rsidP="00C16188">
                  <w:r>
                    <w:t xml:space="preserve">% </w:t>
                  </w:r>
                  <w:proofErr w:type="gramStart"/>
                  <w:r>
                    <w:t>of</w:t>
                  </w:r>
                  <w:proofErr w:type="gramEnd"/>
                  <w:r>
                    <w:t xml:space="preserve">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17EE9" w14:textId="19C1D1F3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E6256" w14:paraId="0A02600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A6E2F6" w14:textId="182B112A" w:rsidR="003E6256" w:rsidRDefault="003E6256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DB555" w14:textId="473E2E35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E6256" w14:paraId="44FF21F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594CF7" w14:textId="0AC6D2B5" w:rsidR="003E6256" w:rsidRDefault="003E6256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EA6A5D" w14:textId="088E124B" w:rsidR="003E6256" w:rsidRDefault="003E6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3E6256" w14:paraId="352C304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E52827" w14:textId="7B455375" w:rsidR="003E6256" w:rsidRDefault="003E6256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4214FE" w14:textId="77777777" w:rsidR="003E6256" w:rsidRDefault="003E6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2A56285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69101DDA" w14:textId="2D94C658" w:rsidR="00D803B1" w:rsidRDefault="003E6256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F89E719" wp14:editId="05F04C7D">
                        <wp:extent cx="6711315" cy="3498215"/>
                        <wp:effectExtent l="0" t="0" r="0" b="698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8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4F758DE" w14:textId="55DE4043" w:rsidR="00A61A59" w:rsidRPr="00F077CB" w:rsidRDefault="00A61A59" w:rsidP="000A7C6B"/>
        </w:tc>
      </w:tr>
    </w:tbl>
    <w:p w14:paraId="1978A7E6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3C3761B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4CDE671" w14:textId="1C1BE66F" w:rsidR="002C53F9" w:rsidRDefault="003E6256" w:rsidP="000A7C6B">
            <w:pPr>
              <w:pStyle w:val="Heading1"/>
              <w:outlineLvl w:val="0"/>
            </w:pPr>
            <w:bookmarkStart w:id="16" w:name="_Toc111765234"/>
            <w:r>
              <w:t>Sensor Details</w:t>
            </w:r>
            <w:bookmarkEnd w:id="16"/>
          </w:p>
          <w:p w14:paraId="3565F70D" w14:textId="1CB9F3B9" w:rsidR="002C53F9" w:rsidRPr="00F077CB" w:rsidRDefault="003E6256" w:rsidP="000A7C6B">
            <w:r>
              <w:t>No Data</w:t>
            </w:r>
          </w:p>
        </w:tc>
      </w:tr>
    </w:tbl>
    <w:p w14:paraId="1C96AF1F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2939691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BC8EC69" w14:textId="1E1F5CE9" w:rsidR="005F5B79" w:rsidRDefault="003E6256" w:rsidP="000A7C6B">
            <w:pPr>
              <w:pStyle w:val="Heading1"/>
              <w:outlineLvl w:val="0"/>
            </w:pPr>
            <w:bookmarkStart w:id="17" w:name="_Toc111765235"/>
            <w:r>
              <w:lastRenderedPageBreak/>
              <w:t>Resultant Forces</w:t>
            </w:r>
            <w:bookmarkEnd w:id="17"/>
          </w:p>
          <w:p w14:paraId="4622622B" w14:textId="7FE12779" w:rsidR="005F5B79" w:rsidRPr="000B04D4" w:rsidRDefault="003E6256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6147927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1CE649" w14:textId="4C0CF194" w:rsidR="005F5B79" w:rsidRDefault="003E6256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FBB501D" w14:textId="5A3BF404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FD6152" w14:textId="7455C4E6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8B5923" w14:textId="30CC30B5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AE75F18" w14:textId="26935977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37EB38" w14:textId="082D1148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F0FFB4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CAD83E" w14:textId="279C9DE6" w:rsidR="005F5B79" w:rsidRPr="004D2956" w:rsidRDefault="003E625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D6836A" w14:textId="490D13C5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7C3886" w14:textId="196F8E8A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0.0112368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913D4D" w14:textId="24756134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200.007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E99DE5" w14:textId="7DDBF4DB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-0.00188006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5B3BC0" w14:textId="43FCA6BC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200.007</w:t>
                  </w:r>
                </w:p>
              </w:tc>
            </w:tr>
          </w:tbl>
          <w:p w14:paraId="4326E9E5" w14:textId="53C09DC1" w:rsidR="005F5B79" w:rsidRPr="000B04D4" w:rsidRDefault="003E6256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152C18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6E7C4A4" w14:textId="46D70BC5" w:rsidR="005F5B79" w:rsidRDefault="003E6256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46FA83C" w14:textId="6A230AB1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A95EBC7" w14:textId="3CFEF8F7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82ECF0" w14:textId="6BF4EC66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DC87D25" w14:textId="1F103FEA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75B2A2" w14:textId="319ECEA8" w:rsidR="005F5B79" w:rsidRDefault="003E6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841EBA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D809BF" w14:textId="42EB4DD9" w:rsidR="005F5B79" w:rsidRPr="004D2956" w:rsidRDefault="003E625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FAE82F" w14:textId="5D5E16D2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AA4065" w14:textId="1CA1DE58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753D21" w14:textId="2E1DF898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B6FE0C" w14:textId="4D70C767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3CCAEF" w14:textId="346AD77A" w:rsidR="005F5B79" w:rsidRPr="004D2956" w:rsidRDefault="003E6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3F90076" w14:textId="77777777" w:rsidR="005F5B79" w:rsidRDefault="005F5B79" w:rsidP="000A7C6B"/>
        </w:tc>
      </w:tr>
      <w:tr w:rsidR="005F5B79" w14:paraId="0A0FB8F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3042180" w14:textId="045FD2D7" w:rsidR="00C6072D" w:rsidRPr="000B04D4" w:rsidRDefault="003E6256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753B86D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8609C2" w14:textId="0093DE30" w:rsidR="00C6072D" w:rsidRDefault="003E6256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13144A6" w14:textId="02419600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2360BC" w14:textId="2BD89102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42CA44" w14:textId="0D053469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564E7F" w14:textId="7699B71B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D0E3608" w14:textId="083E5D01" w:rsidR="00C6072D" w:rsidRDefault="003E6256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E17D4D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B15102" w14:textId="43BF7EA0" w:rsidR="00C6072D" w:rsidRPr="004D2956" w:rsidRDefault="003E625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7D7E49" w14:textId="29242D22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629814" w14:textId="2E3FCFAC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0.0815143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E70FDC5" w14:textId="1BB85AE4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0.0886426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C46BD9" w14:textId="02127961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-0.0253119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6A3248" w14:textId="5B82B2A6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0.123056</w:t>
                  </w:r>
                </w:p>
              </w:tc>
            </w:tr>
          </w:tbl>
          <w:p w14:paraId="634C158A" w14:textId="3711699D" w:rsidR="00C6072D" w:rsidRPr="000B04D4" w:rsidRDefault="003E6256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F2000C5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E33123" w14:textId="4A714415" w:rsidR="00C6072D" w:rsidRDefault="003E6256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EE0FC08" w14:textId="645368D1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31A389" w14:textId="15C48665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35B9671" w14:textId="4BF6710B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BA70E18" w14:textId="2F7ADEE3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D48C88" w14:textId="32F6DEFA" w:rsidR="00C6072D" w:rsidRDefault="003E6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3184FDDE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CA445B" w14:textId="764DBF4E" w:rsidR="00C6072D" w:rsidRPr="004D2956" w:rsidRDefault="003E625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AD5024" w14:textId="6EE8FCFA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E8634D" w14:textId="2F648751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363BDD" w14:textId="485B90F5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A384A5" w14:textId="17C566EF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24956B" w14:textId="43D4F1A4" w:rsidR="00C6072D" w:rsidRPr="004D2956" w:rsidRDefault="003E6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0C5A9CC" w14:textId="665C1750" w:rsidR="005F5B79" w:rsidRDefault="005F5B79" w:rsidP="000A7C6B"/>
        </w:tc>
      </w:tr>
      <w:bookmarkEnd w:id="18"/>
      <w:bookmarkEnd w:id="19"/>
      <w:bookmarkEnd w:id="20"/>
    </w:tbl>
    <w:p w14:paraId="1837F556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C03F63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B227401" w14:textId="393440E4" w:rsidR="0050542D" w:rsidRPr="003E6256" w:rsidRDefault="003E6256" w:rsidP="003E6256">
            <w:pPr>
              <w:pStyle w:val="Heading1"/>
              <w:outlineLvl w:val="0"/>
            </w:pPr>
            <w:bookmarkStart w:id="21" w:name="_Toc111765236"/>
            <w:r>
              <w:t>Beams</w:t>
            </w:r>
            <w:bookmarkEnd w:id="21"/>
          </w:p>
          <w:p w14:paraId="1FCFA544" w14:textId="2C2983F6" w:rsidR="00EC2432" w:rsidRDefault="003E6256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F09BE5A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090EF39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3D84DD8" w14:textId="6994FBD7" w:rsidR="00EC2432" w:rsidRDefault="003E6256" w:rsidP="000A7C6B">
            <w:pPr>
              <w:pStyle w:val="Heading1"/>
              <w:outlineLvl w:val="0"/>
            </w:pPr>
            <w:bookmarkStart w:id="22" w:name="_Toc111765237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0957FE1C" w14:textId="490310C2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3E6256" w14:paraId="5C300A20" w14:textId="77777777" w:rsidTr="000D3F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A483CD" w14:textId="3E81CA9A" w:rsidR="003E6256" w:rsidRDefault="003E6256" w:rsidP="003E6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611D78" w14:textId="66339D6D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B4882B" w14:textId="483A7A2D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8D8B1F6" w14:textId="412B6BB5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6256" w14:paraId="217B6BAF" w14:textId="77777777" w:rsidTr="000D3F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014CB6" w14:textId="72A45432" w:rsidR="003E6256" w:rsidRPr="004D2956" w:rsidRDefault="003E6256" w:rsidP="003E6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EE8A8D9" w14:textId="7959AF36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F784AB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3.719e+04N/m^2</w:t>
                  </w:r>
                </w:p>
                <w:p w14:paraId="1EA278A8" w14:textId="30A95127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967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081B7B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6.034e+07N/m^2</w:t>
                  </w:r>
                </w:p>
                <w:p w14:paraId="59FB871E" w14:textId="5B130517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21097</w:t>
                  </w:r>
                </w:p>
              </w:tc>
            </w:tr>
            <w:tr w:rsidR="003E6256" w14:paraId="51E20BC9" w14:textId="77777777" w:rsidTr="000D3F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DECDA0" w14:textId="080A4F57" w:rsidR="003E6256" w:rsidRDefault="003E6256" w:rsidP="003E6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927854" wp14:editId="4F36CD6E">
                        <wp:extent cx="6858000" cy="3575050"/>
                        <wp:effectExtent l="0" t="0" r="0" b="635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833DAD" w14:textId="6D049B49" w:rsidR="003E6256" w:rsidRPr="004D2956" w:rsidRDefault="003E6256" w:rsidP="003E6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simulation 3-load in beam-Stress-Stress1</w:t>
                  </w:r>
                </w:p>
              </w:tc>
            </w:tr>
          </w:tbl>
          <w:p w14:paraId="15A6B760" w14:textId="67EAF443" w:rsidR="003E6256" w:rsidRDefault="003E625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3E6256" w14:paraId="4B4F7FB1" w14:textId="77777777" w:rsidTr="000D3F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39CB98" w14:textId="20ECB78B" w:rsidR="003E6256" w:rsidRDefault="003E6256" w:rsidP="003E6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44703E" w14:textId="1B2C44E9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C92D530" w14:textId="4D76990B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8096408" w14:textId="20DF2A94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6256" w14:paraId="6EB0BA30" w14:textId="77777777" w:rsidTr="000D3F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E27BA6" w14:textId="0B92B100" w:rsidR="003E6256" w:rsidRPr="004D2956" w:rsidRDefault="003E6256" w:rsidP="003E6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AE5AAE" w14:textId="4416AF42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189BED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55D9BB12" w14:textId="7222AF2F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B7825F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1.112e-01mm</w:t>
                  </w:r>
                </w:p>
                <w:p w14:paraId="1CEA9707" w14:textId="1F114BB5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191</w:t>
                  </w:r>
                </w:p>
              </w:tc>
            </w:tr>
            <w:tr w:rsidR="003E6256" w14:paraId="55E33ECA" w14:textId="77777777" w:rsidTr="000D3F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E3AAB1" w14:textId="1DFCB0DD" w:rsidR="003E6256" w:rsidRDefault="003E6256" w:rsidP="003E6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219D52C" wp14:editId="42E17F17">
                        <wp:extent cx="6858000" cy="3575050"/>
                        <wp:effectExtent l="0" t="0" r="0" b="635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180778" w14:textId="17828095" w:rsidR="003E6256" w:rsidRPr="004D2956" w:rsidRDefault="003E6256" w:rsidP="003E6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simulation 3-load in beam-Displacement-Displacement1</w:t>
                  </w:r>
                </w:p>
              </w:tc>
            </w:tr>
          </w:tbl>
          <w:p w14:paraId="3BA98ACD" w14:textId="09ECAE11" w:rsidR="003E6256" w:rsidRDefault="003E625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3E6256" w14:paraId="69EC9149" w14:textId="77777777" w:rsidTr="000D3F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C466C7" w14:textId="7BDD68F0" w:rsidR="003E6256" w:rsidRDefault="003E6256" w:rsidP="003E6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A79DBB" w14:textId="0DB881E4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5B0D09" w14:textId="2CF6A7F5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8100716" w14:textId="5474C251" w:rsidR="003E6256" w:rsidRDefault="003E6256" w:rsidP="003E6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6256" w14:paraId="74F4EE74" w14:textId="77777777" w:rsidTr="000D3F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8E837F" w14:textId="6ACFEFAA" w:rsidR="003E6256" w:rsidRPr="004D2956" w:rsidRDefault="003E6256" w:rsidP="003E6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578124" w14:textId="5D8CE57F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B4CE76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1.294e-07</w:t>
                  </w:r>
                </w:p>
                <w:p w14:paraId="21023266" w14:textId="7D616EB2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5670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A69C82" w14:textId="77777777" w:rsidR="003E62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2.220e-04</w:t>
                  </w:r>
                </w:p>
                <w:p w14:paraId="6C543151" w14:textId="32CEDC5A" w:rsidR="003E6256" w:rsidRPr="004D2956" w:rsidRDefault="003E6256" w:rsidP="003E6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6424</w:t>
                  </w:r>
                </w:p>
              </w:tc>
            </w:tr>
            <w:tr w:rsidR="003E6256" w14:paraId="58915497" w14:textId="77777777" w:rsidTr="000D3F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6CC60F" w14:textId="69FF0593" w:rsidR="003E6256" w:rsidRDefault="003E6256" w:rsidP="003E6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85C9C4" wp14:editId="5739EF2E">
                        <wp:extent cx="6858000" cy="3575050"/>
                        <wp:effectExtent l="0" t="0" r="0" b="635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F71946" w14:textId="726060AB" w:rsidR="003E6256" w:rsidRPr="004D2956" w:rsidRDefault="003E6256" w:rsidP="003E6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simulation 3-load in beam-Strain-Strain1</w:t>
                  </w:r>
                </w:p>
              </w:tc>
            </w:tr>
          </w:tbl>
          <w:p w14:paraId="57DE7E1E" w14:textId="77777777" w:rsidR="003E6256" w:rsidRPr="000B04D4" w:rsidRDefault="003E6256" w:rsidP="000A7C6B"/>
          <w:bookmarkEnd w:id="23"/>
          <w:bookmarkEnd w:id="24"/>
          <w:bookmarkEnd w:id="25"/>
          <w:p w14:paraId="391EE055" w14:textId="3D24F8DD" w:rsidR="00EC2432" w:rsidRDefault="00EC2432" w:rsidP="000A7C6B"/>
        </w:tc>
      </w:tr>
    </w:tbl>
    <w:p w14:paraId="03364F74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59285A40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7A03BF0" w14:textId="0B830B00" w:rsidR="000B1701" w:rsidRDefault="003E6256" w:rsidP="003E6256">
            <w:pPr>
              <w:pStyle w:val="Heading1"/>
              <w:outlineLvl w:val="0"/>
            </w:pPr>
            <w:bookmarkStart w:id="26" w:name="_Toc111765238"/>
            <w:r>
              <w:t>Conclusion</w:t>
            </w:r>
            <w:bookmarkEnd w:id="26"/>
          </w:p>
        </w:tc>
      </w:tr>
    </w:tbl>
    <w:p w14:paraId="1726537D" w14:textId="5247A1D9" w:rsidR="00AC3438" w:rsidRPr="00AC3438" w:rsidRDefault="00AC3438" w:rsidP="00FE0924"/>
    <w:sectPr w:rsidR="00AC3438" w:rsidRPr="00AC3438" w:rsidSect="003E6256"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572E1" w14:textId="77777777" w:rsidR="0029540F" w:rsidRDefault="0029540F" w:rsidP="00F25CD7">
      <w:pPr>
        <w:spacing w:after="0" w:line="240" w:lineRule="auto"/>
      </w:pPr>
      <w:r>
        <w:separator/>
      </w:r>
    </w:p>
  </w:endnote>
  <w:endnote w:type="continuationSeparator" w:id="0">
    <w:p w14:paraId="1070B73C" w14:textId="77777777" w:rsidR="0029540F" w:rsidRDefault="0029540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F11BC69" w14:textId="77777777" w:rsidTr="003E1AE9">
      <w:tc>
        <w:tcPr>
          <w:tcW w:w="867" w:type="pct"/>
        </w:tcPr>
        <w:p w14:paraId="27D7068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CD99166" wp14:editId="11ABB41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F2208BC" w14:textId="4CE989F7" w:rsidR="00DC4D2F" w:rsidRDefault="003E6256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7B60E21" w14:textId="66A3D750" w:rsidR="00DC4D2F" w:rsidRDefault="003E6256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simulation 3</w:t>
          </w:r>
        </w:p>
      </w:tc>
      <w:tc>
        <w:tcPr>
          <w:tcW w:w="0" w:type="auto"/>
          <w:vAlign w:val="bottom"/>
        </w:tcPr>
        <w:p w14:paraId="7E48EF5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7675D4CB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55732C5" w14:textId="77777777" w:rsidTr="00BF0BC4">
      <w:tc>
        <w:tcPr>
          <w:tcW w:w="1908" w:type="dxa"/>
        </w:tcPr>
        <w:p w14:paraId="7E442F7A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328E5D9" wp14:editId="5306633D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8DE54B5" w14:textId="5DD106D9" w:rsidR="00DC4D2F" w:rsidRDefault="003E6256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464611F" w14:textId="2BF62A96" w:rsidR="00DC4D2F" w:rsidRDefault="003E6256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simulation 3</w:t>
          </w:r>
        </w:p>
      </w:tc>
      <w:tc>
        <w:tcPr>
          <w:tcW w:w="360" w:type="dxa"/>
          <w:vAlign w:val="bottom"/>
        </w:tcPr>
        <w:p w14:paraId="39EEB30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D43628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C2F66" w14:textId="77777777" w:rsidR="0029540F" w:rsidRDefault="0029540F" w:rsidP="00F25CD7">
      <w:pPr>
        <w:spacing w:after="0" w:line="240" w:lineRule="auto"/>
      </w:pPr>
      <w:r>
        <w:separator/>
      </w:r>
    </w:p>
  </w:footnote>
  <w:footnote w:type="continuationSeparator" w:id="0">
    <w:p w14:paraId="3044B5A8" w14:textId="77777777" w:rsidR="0029540F" w:rsidRDefault="0029540F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256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540F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256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D3336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34DC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624C2"/>
  <w15:docId w15:val="{560AFBF3-6BA5-45C6-9ED8-F3F5E4767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olidworks\simulation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Chetan</dc:creator>
  <cp:lastModifiedBy>085_Chetan Kumar</cp:lastModifiedBy>
  <cp:revision>2</cp:revision>
  <dcterms:created xsi:type="dcterms:W3CDTF">2022-08-18T20:04:00Z</dcterms:created>
  <dcterms:modified xsi:type="dcterms:W3CDTF">2022-08-18T20:04:00Z</dcterms:modified>
</cp:coreProperties>
</file>